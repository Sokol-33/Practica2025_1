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72EB1" w14:textId="77777777" w:rsidR="00A11A55" w:rsidRPr="007D30D1" w:rsidRDefault="00360191" w:rsidP="007D30D1">
      <w:pPr>
        <w:pStyle w:val="1"/>
        <w:spacing w:before="0" w:line="360" w:lineRule="auto"/>
        <w:ind w:left="0" w:firstLine="851"/>
        <w:rPr>
          <w:rFonts w:cs="Times New Roman"/>
        </w:rPr>
      </w:pPr>
      <w:bookmarkStart w:id="0" w:name="_Toc492486486"/>
      <w:r w:rsidRPr="007D30D1">
        <w:rPr>
          <w:rFonts w:cs="Times New Roman"/>
        </w:rPr>
        <w:t>Практическое задание</w:t>
      </w:r>
      <w:r w:rsidR="00A11A55" w:rsidRPr="007D30D1">
        <w:rPr>
          <w:rFonts w:cs="Times New Roman"/>
        </w:rPr>
        <w:t xml:space="preserve"> №</w:t>
      </w:r>
      <w:bookmarkEnd w:id="0"/>
      <w:r w:rsidR="00D425FA" w:rsidRPr="007D30D1">
        <w:rPr>
          <w:rFonts w:cs="Times New Roman"/>
        </w:rPr>
        <w:t>1</w:t>
      </w:r>
      <w:r w:rsidR="007553A3" w:rsidRPr="007D30D1">
        <w:rPr>
          <w:rFonts w:cs="Times New Roman"/>
        </w:rPr>
        <w:t>_3</w:t>
      </w:r>
    </w:p>
    <w:p w14:paraId="42F7353C" w14:textId="77777777" w:rsidR="00D425FA" w:rsidRPr="007D30D1" w:rsidRDefault="00D425FA" w:rsidP="007D30D1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0C21F15" w14:textId="77777777" w:rsidR="00A60761" w:rsidRPr="007D30D1" w:rsidRDefault="00B44DF3" w:rsidP="007D30D1">
      <w:pPr>
        <w:spacing w:line="360" w:lineRule="auto"/>
        <w:ind w:firstLine="851"/>
        <w:jc w:val="center"/>
        <w:rPr>
          <w:rFonts w:ascii="Times New Roman" w:eastAsiaTheme="majorEastAsia" w:hAnsi="Times New Roman" w:cs="Times New Roman"/>
          <w:b/>
          <w:bCs/>
          <w:color w:val="4F81BD" w:themeColor="accent1"/>
          <w:sz w:val="28"/>
          <w:szCs w:val="28"/>
        </w:rPr>
      </w:pPr>
      <w:r w:rsidRPr="007D30D1">
        <w:rPr>
          <w:rFonts w:ascii="Times New Roman" w:eastAsiaTheme="majorEastAsia" w:hAnsi="Times New Roman" w:cs="Times New Roman"/>
          <w:b/>
          <w:bCs/>
          <w:color w:val="4F81BD" w:themeColor="accent1"/>
          <w:sz w:val="28"/>
          <w:szCs w:val="28"/>
        </w:rPr>
        <w:t>Проведение инсталляции программного обеспечения компьютерных систем</w:t>
      </w:r>
      <w:r w:rsidR="00A60761" w:rsidRPr="007D30D1">
        <w:rPr>
          <w:rFonts w:ascii="Times New Roman" w:eastAsiaTheme="majorEastAsia" w:hAnsi="Times New Roman" w:cs="Times New Roman"/>
          <w:b/>
          <w:bCs/>
          <w:color w:val="4F81BD" w:themeColor="accent1"/>
          <w:sz w:val="28"/>
          <w:szCs w:val="28"/>
        </w:rPr>
        <w:t>.</w:t>
      </w:r>
    </w:p>
    <w:p w14:paraId="522F2BC4" w14:textId="77777777" w:rsidR="00B16CCB" w:rsidRPr="007D30D1" w:rsidRDefault="00A11A55" w:rsidP="007D30D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D30D1">
        <w:rPr>
          <w:rFonts w:ascii="Times New Roman" w:hAnsi="Times New Roman" w:cs="Times New Roman"/>
          <w:b/>
          <w:color w:val="000000"/>
          <w:sz w:val="28"/>
          <w:szCs w:val="28"/>
        </w:rPr>
        <w:t>Цель работы: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16CCB" w:rsidRPr="007D30D1">
        <w:rPr>
          <w:rFonts w:ascii="Times New Roman" w:hAnsi="Times New Roman" w:cs="Times New Roman"/>
          <w:sz w:val="28"/>
          <w:szCs w:val="28"/>
        </w:rPr>
        <w:t>научиться пользоваться образовательными информационными ресурсами, искать нужную информацию с их помощью, а также овладеть навыками установки программного обеспечения</w:t>
      </w:r>
    </w:p>
    <w:p w14:paraId="76AECE73" w14:textId="77777777" w:rsidR="00A60761" w:rsidRPr="007D30D1" w:rsidRDefault="00AB4EB0" w:rsidP="007D30D1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Теоретический материал </w:t>
      </w:r>
    </w:p>
    <w:p w14:paraId="2B330039" w14:textId="77777777" w:rsidR="00B16CCB" w:rsidRPr="007D30D1" w:rsidRDefault="00B16CCB" w:rsidP="007D30D1">
      <w:pPr>
        <w:shd w:val="clear" w:color="auto" w:fill="FFFFFF"/>
        <w:spacing w:after="120" w:line="360" w:lineRule="auto"/>
        <w:ind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Работа по инсталляции программного обеспечения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может включать следующие этапы:</w:t>
      </w:r>
    </w:p>
    <w:p w14:paraId="5E9C5AA7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Запуск инсталлятора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Например, installshield. </w:t>
      </w:r>
    </w:p>
    <w:p w14:paraId="2F4EB19B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spacing w:beforeAutospacing="1"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Выбор типа версии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(полная или демонстрационная).</w:t>
      </w:r>
      <w:r w:rsidR="00530045"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7900413A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993"/>
          <w:tab w:val="num" w:pos="1134"/>
        </w:tabs>
        <w:spacing w:beforeAutospacing="1"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Принятие (или отклонение) лицензионного соглашения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  <w:r w:rsidR="00530045"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19D33792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spacing w:beforeAutospacing="1"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Ввод имени пользователя и названия организации</w:t>
      </w:r>
      <w:r w:rsidR="00976E5F"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14:paraId="5707AC49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spacing w:beforeAutospacing="1"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Выбор каталога для размещения файлов программы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  <w:r w:rsidR="00976E5F"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5C695AF6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spacing w:beforeAutospacing="1"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Ввод кода инсталляции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(только при выборе полной версии).</w:t>
      </w:r>
      <w:r w:rsidR="00976E5F"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50D38587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spacing w:beforeAutospacing="1"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Выбор типа инсталляции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(полная, типичная, выборочная).</w:t>
      </w:r>
      <w:r w:rsidR="00976E5F"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5DB6770A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spacing w:beforeAutospacing="1"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Выбор компонентов для инсталляции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(только для выборочной инсталляции).</w:t>
      </w:r>
      <w:r w:rsidR="00976E5F"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3C01A329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spacing w:beforeAutospacing="1"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Копирование файлов на жёсткий диск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  <w:r w:rsidR="00976E5F"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25DD1E48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1276"/>
        </w:tabs>
        <w:spacing w:beforeAutospacing="1"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Создание программной группы и ярлыков в главном меню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  <w:r w:rsidR="00976E5F"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2EDF8773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1276"/>
        </w:tabs>
        <w:spacing w:beforeAutospacing="1"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Создание записи в реестре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для обеспечения возможности удаления программы (или изменения состава компонентов) через «панель управления».</w:t>
      </w:r>
      <w:r w:rsidR="00976E5F"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772018CE" w14:textId="77777777" w:rsidR="00A60761" w:rsidRPr="007D30D1" w:rsidRDefault="00AB4EB0" w:rsidP="00201F62">
      <w:pPr>
        <w:tabs>
          <w:tab w:val="num" w:pos="993"/>
        </w:tabs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Ход работы </w:t>
      </w:r>
    </w:p>
    <w:p w14:paraId="5A6871EA" w14:textId="0290C030" w:rsidR="00AE32ED" w:rsidRPr="007D30D1" w:rsidRDefault="003E546C" w:rsidP="007D30D1">
      <w:pPr>
        <w:pStyle w:val="a3"/>
        <w:numPr>
          <w:ilvl w:val="0"/>
          <w:numId w:val="16"/>
        </w:numPr>
        <w:tabs>
          <w:tab w:val="num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Для установки </w:t>
      </w:r>
      <w:r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LibreOffice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перейдите на</w:t>
      </w:r>
      <w:r w:rsidR="00AE32ED"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сайт приложения и наж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>мите</w:t>
      </w:r>
      <w:r w:rsidR="00AE32ED"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на ссылку для скачивания.</w:t>
      </w:r>
    </w:p>
    <w:p w14:paraId="1A183FD7" w14:textId="77777777" w:rsidR="00AE32ED" w:rsidRPr="007D30D1" w:rsidRDefault="00AE32ED" w:rsidP="007D30D1">
      <w:pPr>
        <w:pStyle w:val="a3"/>
        <w:spacing w:line="360" w:lineRule="auto"/>
        <w:ind w:left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C9AC531" w14:textId="6873E07B" w:rsidR="00AE32ED" w:rsidRPr="007D30D1" w:rsidRDefault="00AE32ED" w:rsidP="007D30D1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499F66" wp14:editId="3A2CEC59">
                <wp:simplePos x="0" y="0"/>
                <wp:positionH relativeFrom="column">
                  <wp:posOffset>1122045</wp:posOffset>
                </wp:positionH>
                <wp:positionV relativeFrom="paragraph">
                  <wp:posOffset>560070</wp:posOffset>
                </wp:positionV>
                <wp:extent cx="487680" cy="426720"/>
                <wp:effectExtent l="0" t="0" r="64770" b="49530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D582C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88.35pt;margin-top:44.1pt;width:38.4pt;height:3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" strokecolor="#4579b8 [3044]">
                <v:stroke endarrow="block"/>
              </v:shape>
            </w:pict>
          </mc:Fallback>
        </mc:AlternateContent>
      </w: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3AC2DDC" wp14:editId="1E285B9F">
            <wp:extent cx="5447030" cy="2583180"/>
            <wp:effectExtent l="0" t="0" r="127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4" t="12804" b="5290"/>
                    <a:stretch/>
                  </pic:blipFill>
                  <pic:spPr bwMode="auto">
                    <a:xfrm>
                      <a:off x="0" y="0"/>
                      <a:ext cx="5450891" cy="258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7B9D5" w14:textId="539E8B36" w:rsidR="00AE32ED" w:rsidRPr="007D30D1" w:rsidRDefault="006647AA" w:rsidP="007D30D1">
      <w:pPr>
        <w:pStyle w:val="a3"/>
        <w:numPr>
          <w:ilvl w:val="0"/>
          <w:numId w:val="16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>Откр</w:t>
      </w:r>
      <w:r w:rsidR="003E546C" w:rsidRPr="007D30D1">
        <w:rPr>
          <w:rFonts w:ascii="Times New Roman" w:hAnsi="Times New Roman" w:cs="Times New Roman"/>
          <w:color w:val="000000"/>
          <w:sz w:val="28"/>
          <w:szCs w:val="28"/>
        </w:rPr>
        <w:t>ойте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файл для установки.</w:t>
      </w:r>
    </w:p>
    <w:p w14:paraId="5A65319A" w14:textId="4E08274A" w:rsidR="006647AA" w:rsidRPr="007D30D1" w:rsidRDefault="006647AA" w:rsidP="004955D3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CEF7A7B" wp14:editId="3375ECBF">
            <wp:extent cx="3436620" cy="1180958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6" t="23254" r="25042" b="39592"/>
                    <a:stretch/>
                  </pic:blipFill>
                  <pic:spPr bwMode="auto">
                    <a:xfrm>
                      <a:off x="0" y="0"/>
                      <a:ext cx="3440205" cy="118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40F09" w14:textId="2CE2CA54" w:rsidR="006647AA" w:rsidRPr="007D30D1" w:rsidRDefault="006647AA" w:rsidP="007D30D1">
      <w:pPr>
        <w:pStyle w:val="a3"/>
        <w:numPr>
          <w:ilvl w:val="0"/>
          <w:numId w:val="16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>Нажмите на кнопку далее.</w:t>
      </w:r>
    </w:p>
    <w:p w14:paraId="72BCF2D5" w14:textId="43FF390E" w:rsidR="006647AA" w:rsidRPr="007D30D1" w:rsidRDefault="006647AA" w:rsidP="004955D3">
      <w:pPr>
        <w:pStyle w:val="a3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13CA228" wp14:editId="67F09E0D">
            <wp:extent cx="4122420" cy="2476289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6" t="8798" r="13572" b="13929"/>
                    <a:stretch/>
                  </pic:blipFill>
                  <pic:spPr bwMode="auto">
                    <a:xfrm>
                      <a:off x="0" y="0"/>
                      <a:ext cx="4130758" cy="2481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01DBD" w14:textId="1794910E" w:rsidR="006647AA" w:rsidRPr="007D30D1" w:rsidRDefault="006647AA" w:rsidP="007D30D1">
      <w:pPr>
        <w:pStyle w:val="a3"/>
        <w:numPr>
          <w:ilvl w:val="0"/>
          <w:numId w:val="16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>Выберите тип установки.</w:t>
      </w:r>
    </w:p>
    <w:p w14:paraId="398D7CEF" w14:textId="5D78EC04" w:rsidR="006647AA" w:rsidRPr="007D30D1" w:rsidRDefault="006647AA" w:rsidP="007D30D1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303348B" wp14:editId="530AC6F3">
            <wp:extent cx="5346764" cy="3368040"/>
            <wp:effectExtent l="0" t="0" r="635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53" t="36488" r="34965" b="27024"/>
                    <a:stretch/>
                  </pic:blipFill>
                  <pic:spPr bwMode="auto">
                    <a:xfrm>
                      <a:off x="0" y="0"/>
                      <a:ext cx="5374099" cy="3385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CE472" w14:textId="6D24075B" w:rsidR="006647AA" w:rsidRPr="007D30D1" w:rsidRDefault="006647AA" w:rsidP="007D30D1">
      <w:pPr>
        <w:pStyle w:val="a3"/>
        <w:numPr>
          <w:ilvl w:val="0"/>
          <w:numId w:val="16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>Далее для установки нажмите кнопку “установить”.</w:t>
      </w:r>
    </w:p>
    <w:p w14:paraId="1A3B208D" w14:textId="6C3A7130" w:rsidR="006647AA" w:rsidRPr="007D30D1" w:rsidRDefault="001509B3" w:rsidP="004955D3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91535BA" wp14:editId="38993E55">
            <wp:extent cx="4450080" cy="26670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7" t="10923" r="7906" b="4107"/>
                    <a:stretch/>
                  </pic:blipFill>
                  <pic:spPr bwMode="auto">
                    <a:xfrm>
                      <a:off x="0" y="0"/>
                      <a:ext cx="4456004" cy="267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FBC36" w14:textId="7BF4DF2E" w:rsidR="006647AA" w:rsidRPr="007D30D1" w:rsidRDefault="001509B3" w:rsidP="007D30D1">
      <w:pPr>
        <w:pStyle w:val="a3"/>
        <w:numPr>
          <w:ilvl w:val="0"/>
          <w:numId w:val="16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>Дождитесь загрузки.</w:t>
      </w:r>
    </w:p>
    <w:p w14:paraId="0DBC8F9E" w14:textId="10373DB4" w:rsidR="001509B3" w:rsidRPr="007D30D1" w:rsidRDefault="001509B3" w:rsidP="004955D3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A89A695" wp14:editId="1A86AC49">
            <wp:extent cx="4625340" cy="2758440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9" t="9025" r="6043" b="11291"/>
                    <a:stretch/>
                  </pic:blipFill>
                  <pic:spPr bwMode="auto">
                    <a:xfrm>
                      <a:off x="0" y="0"/>
                      <a:ext cx="4630994" cy="2761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8BA6E" w14:textId="79F389B9" w:rsidR="001509B3" w:rsidRPr="007D30D1" w:rsidRDefault="001509B3" w:rsidP="007D30D1">
      <w:pPr>
        <w:pStyle w:val="a3"/>
        <w:numPr>
          <w:ilvl w:val="0"/>
          <w:numId w:val="16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>Установка завершена. Нажмите кнопку “готово”.</w:t>
      </w:r>
    </w:p>
    <w:p w14:paraId="7F7D62CF" w14:textId="5C3DB9E5" w:rsidR="001509B3" w:rsidRPr="007D30D1" w:rsidRDefault="001509B3" w:rsidP="004955D3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355D32B" wp14:editId="05FA06E3">
            <wp:extent cx="4381500" cy="2613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6" t="7077" r="9671" b="9213"/>
                    <a:stretch/>
                  </pic:blipFill>
                  <pic:spPr bwMode="auto">
                    <a:xfrm>
                      <a:off x="0" y="0"/>
                      <a:ext cx="4384377" cy="2615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1766F" w14:textId="3C2D73AE" w:rsidR="001509B3" w:rsidRPr="007D30D1" w:rsidRDefault="001509B3" w:rsidP="007D30D1">
      <w:pPr>
        <w:pStyle w:val="a3"/>
        <w:numPr>
          <w:ilvl w:val="0"/>
          <w:numId w:val="1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Для работы приложения </w:t>
      </w:r>
      <w:r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LibreOffice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Base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на вашем компьютере должна быть установлена </w:t>
      </w:r>
      <w:r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JRE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>. Для её установки, за</w:t>
      </w:r>
      <w:r w:rsidR="003E546C" w:rsidRPr="007D30D1">
        <w:rPr>
          <w:rFonts w:ascii="Times New Roman" w:hAnsi="Times New Roman" w:cs="Times New Roman"/>
          <w:color w:val="000000"/>
          <w:sz w:val="28"/>
          <w:szCs w:val="28"/>
        </w:rPr>
        <w:t>йдите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на сайт и наж</w:t>
      </w:r>
      <w:r w:rsidR="003E546C" w:rsidRPr="007D30D1">
        <w:rPr>
          <w:rFonts w:ascii="Times New Roman" w:hAnsi="Times New Roman" w:cs="Times New Roman"/>
          <w:color w:val="000000"/>
          <w:sz w:val="28"/>
          <w:szCs w:val="28"/>
        </w:rPr>
        <w:t>мите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на кнопку “Выгрузить </w:t>
      </w:r>
      <w:r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>”</w:t>
      </w:r>
    </w:p>
    <w:p w14:paraId="146E69BA" w14:textId="1845B1F0" w:rsidR="001509B3" w:rsidRPr="007D30D1" w:rsidRDefault="001509B3" w:rsidP="007D30D1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851E132" wp14:editId="0F75FC11">
            <wp:extent cx="5029200" cy="25374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6" t="8740" r="1519" b="5645"/>
                    <a:stretch/>
                  </pic:blipFill>
                  <pic:spPr bwMode="auto">
                    <a:xfrm>
                      <a:off x="0" y="0"/>
                      <a:ext cx="5039358" cy="254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86487" w14:textId="73DACE99" w:rsidR="001509B3" w:rsidRPr="007D30D1" w:rsidRDefault="00A32D38" w:rsidP="007D30D1">
      <w:pPr>
        <w:pStyle w:val="a3"/>
        <w:numPr>
          <w:ilvl w:val="0"/>
          <w:numId w:val="1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>В открывшемся окне нажм</w:t>
      </w:r>
      <w:r w:rsidR="003E546C" w:rsidRPr="007D30D1">
        <w:rPr>
          <w:rFonts w:ascii="Times New Roman" w:hAnsi="Times New Roman" w:cs="Times New Roman"/>
          <w:color w:val="000000"/>
          <w:sz w:val="28"/>
          <w:szCs w:val="28"/>
        </w:rPr>
        <w:t>ите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кнопку “скачать </w:t>
      </w:r>
      <w:r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>”.</w:t>
      </w:r>
    </w:p>
    <w:p w14:paraId="14A78990" w14:textId="2A1511DA" w:rsidR="00A32D38" w:rsidRPr="007D30D1" w:rsidRDefault="00A32D38" w:rsidP="007D30D1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55A9DCF" wp14:editId="26499BFD">
            <wp:extent cx="4937760" cy="250634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3" t="8366" r="1280" b="5601"/>
                    <a:stretch/>
                  </pic:blipFill>
                  <pic:spPr bwMode="auto">
                    <a:xfrm>
                      <a:off x="0" y="0"/>
                      <a:ext cx="4946598" cy="2510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BB607" w14:textId="29E4531F" w:rsidR="00A32D38" w:rsidRPr="007D30D1" w:rsidRDefault="00A32D38" w:rsidP="007D30D1">
      <w:pPr>
        <w:pStyle w:val="a3"/>
        <w:numPr>
          <w:ilvl w:val="0"/>
          <w:numId w:val="1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>После загрузки, откр</w:t>
      </w:r>
      <w:r w:rsidR="003E546C" w:rsidRPr="007D30D1">
        <w:rPr>
          <w:rFonts w:ascii="Times New Roman" w:hAnsi="Times New Roman" w:cs="Times New Roman"/>
          <w:color w:val="000000"/>
          <w:sz w:val="28"/>
          <w:szCs w:val="28"/>
        </w:rPr>
        <w:t>ойте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файл.</w:t>
      </w:r>
    </w:p>
    <w:p w14:paraId="1187FBEE" w14:textId="17CBB78B" w:rsidR="00A32D38" w:rsidRPr="007D30D1" w:rsidRDefault="00A32D38" w:rsidP="007D30D1">
      <w:pPr>
        <w:pStyle w:val="a3"/>
        <w:spacing w:line="360" w:lineRule="auto"/>
        <w:ind w:left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D4D000C" wp14:editId="793E3AE2">
            <wp:extent cx="4586475" cy="249936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2" t="7149" r="9429" b="9087"/>
                    <a:stretch/>
                  </pic:blipFill>
                  <pic:spPr bwMode="auto">
                    <a:xfrm>
                      <a:off x="0" y="0"/>
                      <a:ext cx="4591392" cy="2502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C195E" w14:textId="4DEADBD2" w:rsidR="00A32D38" w:rsidRPr="007D30D1" w:rsidRDefault="00A32D38" w:rsidP="007D30D1">
      <w:pPr>
        <w:pStyle w:val="a3"/>
        <w:numPr>
          <w:ilvl w:val="0"/>
          <w:numId w:val="1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Нажмите на кнопку </w:t>
      </w:r>
      <w:r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“Install”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2118640" w14:textId="05247863" w:rsidR="00A32D38" w:rsidRPr="007D30D1" w:rsidRDefault="00A32D38" w:rsidP="007D30D1">
      <w:pPr>
        <w:pStyle w:val="a3"/>
        <w:spacing w:line="360" w:lineRule="auto"/>
        <w:ind w:left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32B25C9" wp14:editId="746F497E">
            <wp:extent cx="4124103" cy="2320637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18" t="36282" r="30605" b="27428"/>
                    <a:stretch/>
                  </pic:blipFill>
                  <pic:spPr bwMode="auto">
                    <a:xfrm>
                      <a:off x="0" y="0"/>
                      <a:ext cx="4149077" cy="233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B98DE" w14:textId="0629B314" w:rsidR="00A32D38" w:rsidRPr="007D30D1" w:rsidRDefault="00A32D38" w:rsidP="007D30D1">
      <w:pPr>
        <w:pStyle w:val="a3"/>
        <w:numPr>
          <w:ilvl w:val="0"/>
          <w:numId w:val="1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>Дожд</w:t>
      </w:r>
      <w:r w:rsidR="003E546C"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итесь установки </w:t>
      </w:r>
      <w:r w:rsidR="003E546C"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Java.</w:t>
      </w:r>
    </w:p>
    <w:p w14:paraId="1568FE81" w14:textId="0EED2E3C" w:rsidR="00A32D38" w:rsidRPr="007D30D1" w:rsidRDefault="00A32D38" w:rsidP="004955D3">
      <w:pPr>
        <w:pStyle w:val="a3"/>
        <w:spacing w:line="360" w:lineRule="auto"/>
        <w:ind w:left="85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C1362A1" wp14:editId="40A4DB0F">
            <wp:extent cx="4410916" cy="2415540"/>
            <wp:effectExtent l="0" t="0" r="889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2" t="7631" r="10105" b="8927"/>
                    <a:stretch/>
                  </pic:blipFill>
                  <pic:spPr bwMode="auto">
                    <a:xfrm>
                      <a:off x="0" y="0"/>
                      <a:ext cx="4422573" cy="2421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29B60" w14:textId="32DCA560" w:rsidR="00A32D38" w:rsidRPr="007D30D1" w:rsidRDefault="003E546C" w:rsidP="007D30D1">
      <w:pPr>
        <w:pStyle w:val="a3"/>
        <w:numPr>
          <w:ilvl w:val="0"/>
          <w:numId w:val="1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Вы успешно установили </w:t>
      </w:r>
      <w:r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Java!!!</w:t>
      </w:r>
    </w:p>
    <w:p w14:paraId="7C3DAF7B" w14:textId="63285883" w:rsidR="003E546C" w:rsidRPr="007D30D1" w:rsidRDefault="003E546C" w:rsidP="004955D3">
      <w:pPr>
        <w:pStyle w:val="a3"/>
        <w:spacing w:line="360" w:lineRule="auto"/>
        <w:ind w:left="85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DD8929A" wp14:editId="6BDA8280">
            <wp:extent cx="4358639" cy="240792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7" t="10485" r="9680" b="2313"/>
                    <a:stretch/>
                  </pic:blipFill>
                  <pic:spPr bwMode="auto">
                    <a:xfrm>
                      <a:off x="0" y="0"/>
                      <a:ext cx="4364437" cy="2411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FBEFC" w14:textId="6D0C3128" w:rsidR="003E546C" w:rsidRPr="007D30D1" w:rsidRDefault="003E546C" w:rsidP="007D30D1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После установки зайдете в расширенные возможности параметров в </w:t>
      </w:r>
      <w:r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LibreOffice</w:t>
      </w:r>
      <w:r w:rsidR="000D353C"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и выберите </w:t>
      </w:r>
      <w:r w:rsidR="000D353C"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Oracle</w:t>
      </w:r>
      <w:r w:rsidR="000D353C"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D353C"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Corporation</w:t>
      </w:r>
      <w:r w:rsidR="000D353C"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и нажмите “Ок”.</w:t>
      </w:r>
    </w:p>
    <w:p w14:paraId="0C1CEEAD" w14:textId="4C159EB0" w:rsidR="003E546C" w:rsidRPr="007D30D1" w:rsidRDefault="003E546C" w:rsidP="007D30D1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7C3C5D1" wp14:editId="2EF7378E">
            <wp:extent cx="4892040" cy="3482340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06" t="15761" r="22845" b="14098"/>
                    <a:stretch/>
                  </pic:blipFill>
                  <pic:spPr bwMode="auto">
                    <a:xfrm>
                      <a:off x="0" y="0"/>
                      <a:ext cx="4923546" cy="3504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59D27" w14:textId="19FF00C0" w:rsidR="000D353C" w:rsidRPr="004955D3" w:rsidRDefault="004955D3" w:rsidP="003E546C">
      <w:pPr>
        <w:pStyle w:val="a3"/>
        <w:ind w:left="0" w:firstLine="851"/>
        <w:jc w:val="both"/>
        <w:rPr>
          <w:rFonts w:ascii="Times New Roman" w:hAnsi="Times New Roman" w:cs="Times New Roman"/>
          <w:color w:val="000000"/>
          <w:sz w:val="24"/>
        </w:rPr>
      </w:pPr>
      <w:r w:rsidRPr="004955D3">
        <w:rPr>
          <w:rFonts w:ascii="Times New Roman" w:hAnsi="Times New Roman" w:cs="Times New Roman"/>
          <w:b/>
          <w:bCs/>
          <w:color w:val="000000"/>
          <w:sz w:val="28"/>
          <w:szCs w:val="24"/>
        </w:rPr>
        <w:t>Вывод:</w:t>
      </w:r>
      <w:r w:rsidRPr="004955D3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7D30D1">
        <w:rPr>
          <w:rFonts w:ascii="Times New Roman" w:hAnsi="Times New Roman" w:cs="Times New Roman"/>
          <w:sz w:val="28"/>
          <w:szCs w:val="28"/>
        </w:rPr>
        <w:t>научи</w:t>
      </w:r>
      <w:r>
        <w:rPr>
          <w:rFonts w:ascii="Times New Roman" w:hAnsi="Times New Roman" w:cs="Times New Roman"/>
          <w:sz w:val="28"/>
          <w:szCs w:val="28"/>
        </w:rPr>
        <w:t>лся</w:t>
      </w:r>
      <w:r w:rsidRPr="007D30D1">
        <w:rPr>
          <w:rFonts w:ascii="Times New Roman" w:hAnsi="Times New Roman" w:cs="Times New Roman"/>
          <w:sz w:val="28"/>
          <w:szCs w:val="28"/>
        </w:rPr>
        <w:t xml:space="preserve"> пользоваться образовательными информационными ресурсами, искать нужную информацию с их помощью, а также овладе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7D30D1">
        <w:rPr>
          <w:rFonts w:ascii="Times New Roman" w:hAnsi="Times New Roman" w:cs="Times New Roman"/>
          <w:sz w:val="28"/>
          <w:szCs w:val="28"/>
        </w:rPr>
        <w:t xml:space="preserve"> навыками установки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0D353C" w:rsidRPr="004955D3" w:rsidSect="006F7D5F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68B93" w14:textId="77777777" w:rsidR="007D54F1" w:rsidRDefault="007D54F1" w:rsidP="00EB3B13">
      <w:pPr>
        <w:spacing w:after="0" w:line="240" w:lineRule="auto"/>
      </w:pPr>
      <w:r>
        <w:separator/>
      </w:r>
    </w:p>
  </w:endnote>
  <w:endnote w:type="continuationSeparator" w:id="0">
    <w:p w14:paraId="3F181515" w14:textId="77777777" w:rsidR="007D54F1" w:rsidRDefault="007D54F1" w:rsidP="00EB3B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6023FF" w14:textId="77777777" w:rsidR="007D54F1" w:rsidRDefault="007D54F1" w:rsidP="00EB3B13">
      <w:pPr>
        <w:spacing w:after="0" w:line="240" w:lineRule="auto"/>
      </w:pPr>
      <w:r>
        <w:separator/>
      </w:r>
    </w:p>
  </w:footnote>
  <w:footnote w:type="continuationSeparator" w:id="0">
    <w:p w14:paraId="53D67198" w14:textId="77777777" w:rsidR="007D54F1" w:rsidRDefault="007D54F1" w:rsidP="00EB3B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3674E"/>
    <w:multiLevelType w:val="hybridMultilevel"/>
    <w:tmpl w:val="C77EB1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57B56"/>
    <w:multiLevelType w:val="hybridMultilevel"/>
    <w:tmpl w:val="DC8C940A"/>
    <w:lvl w:ilvl="0" w:tplc="82A2E29A">
      <w:start w:val="1"/>
      <w:numFmt w:val="decimal"/>
      <w:lvlText w:val="%1."/>
      <w:lvlJc w:val="left"/>
      <w:pPr>
        <w:ind w:left="1364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932052D"/>
    <w:multiLevelType w:val="hybridMultilevel"/>
    <w:tmpl w:val="9C32C45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BCB2AF9"/>
    <w:multiLevelType w:val="multilevel"/>
    <w:tmpl w:val="AFBE8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780CE9"/>
    <w:multiLevelType w:val="hybridMultilevel"/>
    <w:tmpl w:val="C658B042"/>
    <w:lvl w:ilvl="0" w:tplc="82A2E29A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B856AC8"/>
    <w:multiLevelType w:val="hybridMultilevel"/>
    <w:tmpl w:val="4C048FAE"/>
    <w:lvl w:ilvl="0" w:tplc="6D12A4A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8C38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sz w:val="2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82E6B33"/>
    <w:multiLevelType w:val="hybridMultilevel"/>
    <w:tmpl w:val="8B48E330"/>
    <w:lvl w:ilvl="0" w:tplc="1D64F9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D9A6CCD"/>
    <w:multiLevelType w:val="multilevel"/>
    <w:tmpl w:val="A3CEC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9C36D5"/>
    <w:multiLevelType w:val="hybridMultilevel"/>
    <w:tmpl w:val="6C3A86D8"/>
    <w:lvl w:ilvl="0" w:tplc="1D64F9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EBC7E85"/>
    <w:multiLevelType w:val="hybridMultilevel"/>
    <w:tmpl w:val="F04669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DB3F50"/>
    <w:multiLevelType w:val="hybridMultilevel"/>
    <w:tmpl w:val="277413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FC4C43"/>
    <w:multiLevelType w:val="hybridMultilevel"/>
    <w:tmpl w:val="6D9C7A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AA6A17"/>
    <w:multiLevelType w:val="hybridMultilevel"/>
    <w:tmpl w:val="20968312"/>
    <w:lvl w:ilvl="0" w:tplc="34502ED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DF4452"/>
    <w:multiLevelType w:val="hybridMultilevel"/>
    <w:tmpl w:val="A5206C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FF32F4"/>
    <w:multiLevelType w:val="multilevel"/>
    <w:tmpl w:val="A0BA6CA2"/>
    <w:lvl w:ilvl="0">
      <w:start w:val="3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  <w:i w:val="0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3"/>
  </w:num>
  <w:num w:numId="2">
    <w:abstractNumId w:val="3"/>
  </w:num>
  <w:num w:numId="3">
    <w:abstractNumId w:val="10"/>
  </w:num>
  <w:num w:numId="4">
    <w:abstractNumId w:val="14"/>
  </w:num>
  <w:num w:numId="5">
    <w:abstractNumId w:val="2"/>
  </w:num>
  <w:num w:numId="6">
    <w:abstractNumId w:val="11"/>
  </w:num>
  <w:num w:numId="7">
    <w:abstractNumId w:val="4"/>
  </w:num>
  <w:num w:numId="8">
    <w:abstractNumId w:val="9"/>
  </w:num>
  <w:num w:numId="9">
    <w:abstractNumId w:val="7"/>
  </w:num>
  <w:num w:numId="10">
    <w:abstractNumId w:val="15"/>
  </w:num>
  <w:num w:numId="11">
    <w:abstractNumId w:val="1"/>
  </w:num>
  <w:num w:numId="12">
    <w:abstractNumId w:val="6"/>
  </w:num>
  <w:num w:numId="13">
    <w:abstractNumId w:val="12"/>
  </w:num>
  <w:num w:numId="14">
    <w:abstractNumId w:val="8"/>
  </w:num>
  <w:num w:numId="15">
    <w:abstractNumId w:val="0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2014"/>
    <w:rsid w:val="00004B36"/>
    <w:rsid w:val="00017312"/>
    <w:rsid w:val="000D353C"/>
    <w:rsid w:val="001509B3"/>
    <w:rsid w:val="00201F62"/>
    <w:rsid w:val="00302014"/>
    <w:rsid w:val="00360191"/>
    <w:rsid w:val="003B3A42"/>
    <w:rsid w:val="003E546C"/>
    <w:rsid w:val="00404274"/>
    <w:rsid w:val="00415397"/>
    <w:rsid w:val="00434145"/>
    <w:rsid w:val="00451E5C"/>
    <w:rsid w:val="0047158A"/>
    <w:rsid w:val="004955D3"/>
    <w:rsid w:val="004D6EA2"/>
    <w:rsid w:val="00530045"/>
    <w:rsid w:val="00534BB8"/>
    <w:rsid w:val="0058451E"/>
    <w:rsid w:val="005B3775"/>
    <w:rsid w:val="005B4F11"/>
    <w:rsid w:val="0066388A"/>
    <w:rsid w:val="006647AA"/>
    <w:rsid w:val="006D200F"/>
    <w:rsid w:val="006F7D5F"/>
    <w:rsid w:val="007018A3"/>
    <w:rsid w:val="007553A3"/>
    <w:rsid w:val="007629FF"/>
    <w:rsid w:val="007A216A"/>
    <w:rsid w:val="007A246C"/>
    <w:rsid w:val="007D250C"/>
    <w:rsid w:val="007D30D1"/>
    <w:rsid w:val="007D54F1"/>
    <w:rsid w:val="007D64BB"/>
    <w:rsid w:val="0095629C"/>
    <w:rsid w:val="00976E5F"/>
    <w:rsid w:val="009D5120"/>
    <w:rsid w:val="00A11A55"/>
    <w:rsid w:val="00A32D38"/>
    <w:rsid w:val="00A60761"/>
    <w:rsid w:val="00AB4EB0"/>
    <w:rsid w:val="00AE32ED"/>
    <w:rsid w:val="00AE4086"/>
    <w:rsid w:val="00AE4232"/>
    <w:rsid w:val="00AF225C"/>
    <w:rsid w:val="00B16CCB"/>
    <w:rsid w:val="00B44DF3"/>
    <w:rsid w:val="00BF1076"/>
    <w:rsid w:val="00C0544A"/>
    <w:rsid w:val="00CC2F7A"/>
    <w:rsid w:val="00CD1FF9"/>
    <w:rsid w:val="00D425FA"/>
    <w:rsid w:val="00D51074"/>
    <w:rsid w:val="00DA0FE1"/>
    <w:rsid w:val="00E60089"/>
    <w:rsid w:val="00E93282"/>
    <w:rsid w:val="00EB3B13"/>
    <w:rsid w:val="00F77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66B8D"/>
  <w15:docId w15:val="{670D8CCD-1B82-48F1-842B-A65C3084E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1A55"/>
  </w:style>
  <w:style w:type="paragraph" w:styleId="1">
    <w:name w:val="heading 1"/>
    <w:basedOn w:val="a"/>
    <w:next w:val="a"/>
    <w:link w:val="10"/>
    <w:uiPriority w:val="9"/>
    <w:qFormat/>
    <w:rsid w:val="00A11A55"/>
    <w:pPr>
      <w:keepNext/>
      <w:keepLines/>
      <w:spacing w:before="480" w:after="0"/>
      <w:ind w:left="1416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F10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107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EB3B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1A55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A11A5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E42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AE4232"/>
    <w:rPr>
      <w:b/>
      <w:bCs/>
    </w:rPr>
  </w:style>
  <w:style w:type="character" w:styleId="a6">
    <w:name w:val="Intense Emphasis"/>
    <w:basedOn w:val="a0"/>
    <w:uiPriority w:val="21"/>
    <w:qFormat/>
    <w:rsid w:val="00AE4232"/>
    <w:rPr>
      <w:b/>
      <w:bCs/>
      <w:i/>
      <w:iCs/>
      <w:color w:val="4F81BD" w:themeColor="accent1"/>
    </w:rPr>
  </w:style>
  <w:style w:type="paragraph" w:styleId="21">
    <w:name w:val="Quote"/>
    <w:basedOn w:val="a"/>
    <w:next w:val="a"/>
    <w:link w:val="22"/>
    <w:uiPriority w:val="29"/>
    <w:qFormat/>
    <w:rsid w:val="00AE4232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AE4232"/>
    <w:rPr>
      <w:i/>
      <w:iCs/>
      <w:color w:val="000000" w:themeColor="text1"/>
    </w:rPr>
  </w:style>
  <w:style w:type="paragraph" w:styleId="a7">
    <w:name w:val="Intense Quote"/>
    <w:basedOn w:val="a"/>
    <w:next w:val="a"/>
    <w:link w:val="a8"/>
    <w:uiPriority w:val="30"/>
    <w:qFormat/>
    <w:rsid w:val="00AE423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AE4232"/>
    <w:rPr>
      <w:b/>
      <w:bCs/>
      <w:i/>
      <w:iCs/>
      <w:color w:val="4F81BD" w:themeColor="accent1"/>
    </w:rPr>
  </w:style>
  <w:style w:type="character" w:styleId="a9">
    <w:name w:val="Hyperlink"/>
    <w:basedOn w:val="a0"/>
    <w:uiPriority w:val="99"/>
    <w:unhideWhenUsed/>
    <w:rsid w:val="009D5120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BF10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F107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BF10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F107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EB3B1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c">
    <w:name w:val="No Spacing"/>
    <w:uiPriority w:val="1"/>
    <w:qFormat/>
    <w:rsid w:val="00EB3B13"/>
    <w:pPr>
      <w:spacing w:after="0" w:line="240" w:lineRule="auto"/>
    </w:pPr>
  </w:style>
  <w:style w:type="paragraph" w:styleId="ad">
    <w:name w:val="header"/>
    <w:basedOn w:val="a"/>
    <w:link w:val="ae"/>
    <w:uiPriority w:val="99"/>
    <w:unhideWhenUsed/>
    <w:rsid w:val="00EB3B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EB3B13"/>
  </w:style>
  <w:style w:type="paragraph" w:styleId="af">
    <w:name w:val="footer"/>
    <w:basedOn w:val="a"/>
    <w:link w:val="af0"/>
    <w:uiPriority w:val="99"/>
    <w:unhideWhenUsed/>
    <w:rsid w:val="00EB3B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EB3B13"/>
  </w:style>
  <w:style w:type="paragraph" w:styleId="af1">
    <w:name w:val="Plain Text"/>
    <w:basedOn w:val="a"/>
    <w:link w:val="af2"/>
    <w:unhideWhenUsed/>
    <w:rsid w:val="00302014"/>
    <w:pPr>
      <w:spacing w:after="0" w:line="360" w:lineRule="auto"/>
      <w:jc w:val="both"/>
    </w:pPr>
    <w:rPr>
      <w:rFonts w:ascii="Courier New" w:eastAsia="Times New Roman" w:hAnsi="Courier New" w:cs="Times New Roman"/>
      <w:sz w:val="28"/>
      <w:szCs w:val="20"/>
      <w:lang w:val="x-none" w:eastAsia="x-none"/>
    </w:rPr>
  </w:style>
  <w:style w:type="character" w:customStyle="1" w:styleId="af2">
    <w:name w:val="Текст Знак"/>
    <w:basedOn w:val="a0"/>
    <w:link w:val="af1"/>
    <w:rsid w:val="00302014"/>
    <w:rPr>
      <w:rFonts w:ascii="Courier New" w:eastAsia="Times New Roman" w:hAnsi="Courier New" w:cs="Times New Roman"/>
      <w:sz w:val="28"/>
      <w:szCs w:val="20"/>
      <w:lang w:val="x-none" w:eastAsia="x-none"/>
    </w:rPr>
  </w:style>
  <w:style w:type="paragraph" w:customStyle="1" w:styleId="futurismarkdown-paragraph">
    <w:name w:val="futurismarkdown-paragraph"/>
    <w:basedOn w:val="a"/>
    <w:rsid w:val="00B16C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1050;&#1086;&#1085;&#1089;&#1087;&#1077;&#1082;&#1090;&#1099;%20&#1048;&#1058;\&#1055;&#1056;&#1040;&#1050;&#1058;&#1048;&#1063;&#1045;&#1057;&#1050;&#1054;&#1045;%20&#1047;&#1040;&#1044;&#1040;&#1053;&#1048;&#1045;_2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E1028A-1FE0-42D0-BD64-23610D6A1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ПРАКТИЧЕСКОЕ ЗАДАНИЕ_2</Template>
  <TotalTime>9</TotalTime>
  <Pages>7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о выполнении практического задания № выполнил студент группы 16ит18К</vt:lpstr>
    </vt:vector>
  </TitlesOfParts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практического задания № выполнил студент группы 16ит18К</dc:title>
  <dc:creator>admin</dc:creator>
  <cp:lastModifiedBy>Илья</cp:lastModifiedBy>
  <cp:revision>5</cp:revision>
  <dcterms:created xsi:type="dcterms:W3CDTF">2025-01-17T07:42:00Z</dcterms:created>
  <dcterms:modified xsi:type="dcterms:W3CDTF">2025-03-20T12:12:00Z</dcterms:modified>
</cp:coreProperties>
</file>